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420"/>
        <w:tblW w:w="2682" w:type="pct"/>
        <w:tblLook w:val="0600" w:firstRow="0" w:lastRow="0" w:firstColumn="0" w:lastColumn="0" w:noHBand="1" w:noVBand="1"/>
      </w:tblPr>
      <w:tblGrid>
        <w:gridCol w:w="708"/>
        <w:gridCol w:w="706"/>
        <w:gridCol w:w="705"/>
        <w:gridCol w:w="4697"/>
        <w:gridCol w:w="671"/>
      </w:tblGrid>
      <w:tr w:rsidR="00AA0737" w:rsidRPr="00E60BA0" w14:paraId="5DA14C08" w14:textId="77777777" w:rsidTr="00FA0025">
        <w:trPr>
          <w:trHeight w:val="1797"/>
        </w:trPr>
        <w:tc>
          <w:tcPr>
            <w:tcW w:w="7487" w:type="dxa"/>
            <w:gridSpan w:val="5"/>
            <w:vAlign w:val="bottom"/>
          </w:tcPr>
          <w:p w14:paraId="4B46290A" w14:textId="315BBC0B" w:rsidR="00AA0737" w:rsidRPr="00E60BA0" w:rsidRDefault="00774C94" w:rsidP="00FA0025">
            <w:pPr>
              <w:pStyle w:val="Ttulo"/>
            </w:pPr>
            <w:r>
              <w:t>Gracias</w:t>
            </w:r>
          </w:p>
        </w:tc>
      </w:tr>
      <w:tr w:rsidR="00AA0737" w:rsidRPr="00E60BA0" w14:paraId="559DCD16" w14:textId="77777777" w:rsidTr="00FA0025">
        <w:trPr>
          <w:trHeight w:val="818"/>
        </w:trPr>
        <w:tc>
          <w:tcPr>
            <w:tcW w:w="7487" w:type="dxa"/>
            <w:gridSpan w:val="5"/>
          </w:tcPr>
          <w:p w14:paraId="0FEEC239" w14:textId="2EA89E9F" w:rsidR="00AA0737" w:rsidRPr="00E60BA0" w:rsidRDefault="00774C94" w:rsidP="00FA0025">
            <w:pPr>
              <w:pStyle w:val="Subttulo"/>
            </w:pPr>
            <w:r>
              <w:t xml:space="preserve">por </w:t>
            </w:r>
            <w:r w:rsidR="00AF14FC">
              <w:t>registrarte</w:t>
            </w:r>
          </w:p>
        </w:tc>
      </w:tr>
      <w:tr w:rsidR="008944E6" w:rsidRPr="00E60BA0" w14:paraId="04734446" w14:textId="77777777" w:rsidTr="00FA0025">
        <w:trPr>
          <w:trHeight w:val="150"/>
        </w:trPr>
        <w:tc>
          <w:tcPr>
            <w:tcW w:w="7487" w:type="dxa"/>
            <w:gridSpan w:val="5"/>
            <w:vAlign w:val="bottom"/>
          </w:tcPr>
          <w:p w14:paraId="6AAB727A" w14:textId="25B71D60" w:rsidR="001F3A25" w:rsidRDefault="005813DD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5984A68" wp14:editId="56559A28">
                  <wp:simplePos x="0" y="0"/>
                  <wp:positionH relativeFrom="column">
                    <wp:posOffset>996315</wp:posOffset>
                  </wp:positionH>
                  <wp:positionV relativeFrom="paragraph">
                    <wp:posOffset>-189230</wp:posOffset>
                  </wp:positionV>
                  <wp:extent cx="2505075" cy="2371725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9533239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7710456" w14:textId="3A1522BD" w:rsidR="001F3A25" w:rsidRDefault="001F3A25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</w:p>
          <w:p w14:paraId="1026A7A0" w14:textId="2BCDD1C7" w:rsidR="005813DD" w:rsidRDefault="005813DD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</w:p>
          <w:p w14:paraId="01E41D1E" w14:textId="77777777" w:rsidR="005813DD" w:rsidRDefault="005813DD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</w:p>
          <w:p w14:paraId="07D6DD34" w14:textId="77777777" w:rsidR="005813DD" w:rsidRDefault="005813DD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</w:p>
          <w:p w14:paraId="5B6D837A" w14:textId="273DC5B8" w:rsidR="008944E6" w:rsidRDefault="008944E6" w:rsidP="00FA0025">
            <w:pP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</w:pPr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[</w:t>
            </w:r>
            <w:proofErr w:type="spellStart"/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onshow.</w:t>
            </w:r>
            <w:proofErr w:type="gramStart"/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x;ope</w:t>
            </w:r>
            <w:proofErr w:type="spellEnd"/>
            <w:proofErr w:type="gramEnd"/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=</w:t>
            </w:r>
            <w:proofErr w:type="spellStart"/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changepic</w:t>
            </w:r>
            <w:proofErr w:type="spellEnd"/>
            <w:r>
              <w:rPr>
                <w:rFonts w:ascii="Consolas" w:hAnsi="Consolas"/>
                <w:color w:val="242729"/>
                <w:sz w:val="20"/>
                <w:szCs w:val="20"/>
                <w:shd w:val="clear" w:color="auto" w:fill="E4E6E8"/>
              </w:rPr>
              <w:t>]</w:t>
            </w:r>
          </w:p>
          <w:p w14:paraId="344D1961" w14:textId="135B49F9" w:rsidR="001F3A25" w:rsidRDefault="001F3A25" w:rsidP="00FA0025">
            <w:pPr>
              <w:rPr>
                <w:rFonts w:ascii="Consolas" w:hAnsi="Consolas"/>
                <w:color w:val="242729"/>
                <w:shd w:val="clear" w:color="auto" w:fill="E4E6E8"/>
              </w:rPr>
            </w:pPr>
          </w:p>
          <w:p w14:paraId="24B5CB57" w14:textId="77777777" w:rsidR="001F3A25" w:rsidRDefault="001F3A25" w:rsidP="00FA0025">
            <w:pPr>
              <w:rPr>
                <w:rFonts w:ascii="Consolas" w:hAnsi="Consolas"/>
                <w:color w:val="242729"/>
                <w:shd w:val="clear" w:color="auto" w:fill="E4E6E8"/>
              </w:rPr>
            </w:pPr>
          </w:p>
          <w:p w14:paraId="474EDE0E" w14:textId="77777777" w:rsidR="001F3A25" w:rsidRDefault="001F3A25" w:rsidP="00FA0025">
            <w:pPr>
              <w:rPr>
                <w:rFonts w:ascii="Consolas" w:hAnsi="Consolas"/>
                <w:color w:val="242729"/>
                <w:shd w:val="clear" w:color="auto" w:fill="E4E6E8"/>
              </w:rPr>
            </w:pPr>
          </w:p>
          <w:p w14:paraId="21D1B0AB" w14:textId="6D4691A8" w:rsidR="001F3A25" w:rsidRPr="00E60BA0" w:rsidRDefault="001F3A25" w:rsidP="00FA0025"/>
        </w:tc>
      </w:tr>
      <w:tr w:rsidR="009702D5" w:rsidRPr="00E60BA0" w14:paraId="75B8A68F" w14:textId="77777777" w:rsidTr="00FA0025">
        <w:trPr>
          <w:trHeight w:val="150"/>
        </w:trPr>
        <w:tc>
          <w:tcPr>
            <w:tcW w:w="7487" w:type="dxa"/>
            <w:gridSpan w:val="5"/>
            <w:vAlign w:val="bottom"/>
          </w:tcPr>
          <w:p w14:paraId="7E7BFD7D" w14:textId="701D1414" w:rsidR="009702D5" w:rsidRDefault="009702D5" w:rsidP="00FA0025">
            <w:pPr>
              <w:rPr>
                <w:noProof/>
              </w:rPr>
            </w:pPr>
          </w:p>
        </w:tc>
      </w:tr>
      <w:tr w:rsidR="008944E6" w:rsidRPr="00E60BA0" w14:paraId="39DD4E05" w14:textId="77777777" w:rsidTr="00FA0025">
        <w:trPr>
          <w:trHeight w:val="1038"/>
        </w:trPr>
        <w:tc>
          <w:tcPr>
            <w:tcW w:w="7487" w:type="dxa"/>
            <w:gridSpan w:val="5"/>
          </w:tcPr>
          <w:p w14:paraId="550EF517" w14:textId="7E94FB7D" w:rsidR="008944E6" w:rsidRPr="00192098" w:rsidRDefault="008944E6" w:rsidP="00192098">
            <w:pPr>
              <w:pStyle w:val="Nombre"/>
              <w:rPr>
                <w:sz w:val="52"/>
                <w:szCs w:val="70"/>
              </w:rPr>
            </w:pPr>
            <w:r w:rsidRPr="00192098">
              <w:rPr>
                <w:sz w:val="52"/>
                <w:szCs w:val="70"/>
              </w:rPr>
              <w:t>[</w:t>
            </w:r>
            <w:proofErr w:type="spellStart"/>
            <w:proofErr w:type="gramStart"/>
            <w:r w:rsidRPr="00192098">
              <w:rPr>
                <w:sz w:val="52"/>
                <w:szCs w:val="70"/>
              </w:rPr>
              <w:t>pro.nomprofesor</w:t>
            </w:r>
            <w:proofErr w:type="spellEnd"/>
            <w:proofErr w:type="gramEnd"/>
            <w:r w:rsidRPr="00192098">
              <w:rPr>
                <w:sz w:val="52"/>
                <w:szCs w:val="70"/>
              </w:rPr>
              <w:t>]</w:t>
            </w:r>
          </w:p>
        </w:tc>
      </w:tr>
      <w:tr w:rsidR="008944E6" w:rsidRPr="00E60BA0" w14:paraId="784C3FCE" w14:textId="77777777" w:rsidTr="00FA0025">
        <w:trPr>
          <w:trHeight w:val="1049"/>
        </w:trPr>
        <w:tc>
          <w:tcPr>
            <w:tcW w:w="7487" w:type="dxa"/>
            <w:gridSpan w:val="5"/>
            <w:vAlign w:val="center"/>
          </w:tcPr>
          <w:p w14:paraId="75E89FED" w14:textId="35FE3421" w:rsidR="008944E6" w:rsidRPr="00E60BA0" w:rsidRDefault="001F3A25" w:rsidP="00FA0025">
            <w:r>
              <w:t>[</w:t>
            </w:r>
            <w:proofErr w:type="spellStart"/>
            <w:proofErr w:type="gramStart"/>
            <w:r>
              <w:t>pro.fechaprofesor</w:t>
            </w:r>
            <w:proofErr w:type="spellEnd"/>
            <w:proofErr w:type="gramEnd"/>
            <w:r>
              <w:t>]</w:t>
            </w:r>
          </w:p>
        </w:tc>
      </w:tr>
      <w:tr w:rsidR="008944E6" w:rsidRPr="00E60BA0" w14:paraId="07219999" w14:textId="77777777" w:rsidTr="00FA0025">
        <w:trPr>
          <w:trHeight w:val="652"/>
        </w:trPr>
        <w:tc>
          <w:tcPr>
            <w:tcW w:w="708" w:type="dxa"/>
            <w:vAlign w:val="bottom"/>
          </w:tcPr>
          <w:p w14:paraId="2038B3A7" w14:textId="53C5ED44" w:rsidR="008944E6" w:rsidRPr="00E60BA0" w:rsidRDefault="008944E6" w:rsidP="00FA0025">
            <w:pPr>
              <w:jc w:val="left"/>
            </w:pPr>
          </w:p>
        </w:tc>
        <w:tc>
          <w:tcPr>
            <w:tcW w:w="706" w:type="dxa"/>
            <w:vAlign w:val="bottom"/>
          </w:tcPr>
          <w:p w14:paraId="3A50E436" w14:textId="466AF4C0" w:rsidR="008944E6" w:rsidRPr="00E60BA0" w:rsidRDefault="008944E6" w:rsidP="00FA0025">
            <w:pPr>
              <w:jc w:val="both"/>
            </w:pPr>
          </w:p>
        </w:tc>
        <w:tc>
          <w:tcPr>
            <w:tcW w:w="705" w:type="dxa"/>
          </w:tcPr>
          <w:p w14:paraId="4C4FBD97" w14:textId="77777777" w:rsidR="008944E6" w:rsidRPr="00E60BA0" w:rsidRDefault="008944E6" w:rsidP="00FA0025"/>
        </w:tc>
        <w:tc>
          <w:tcPr>
            <w:tcW w:w="4697" w:type="dxa"/>
            <w:vAlign w:val="bottom"/>
          </w:tcPr>
          <w:p w14:paraId="2A2918C2" w14:textId="3F56783F" w:rsidR="008944E6" w:rsidRPr="00E60BA0" w:rsidRDefault="008944E6" w:rsidP="00FA0025"/>
        </w:tc>
        <w:tc>
          <w:tcPr>
            <w:tcW w:w="671" w:type="dxa"/>
            <w:vAlign w:val="bottom"/>
          </w:tcPr>
          <w:p w14:paraId="05A78839" w14:textId="77777777" w:rsidR="008944E6" w:rsidRPr="00E60BA0" w:rsidRDefault="008944E6" w:rsidP="00FA0025">
            <w:pPr>
              <w:jc w:val="left"/>
            </w:pPr>
          </w:p>
        </w:tc>
      </w:tr>
      <w:tr w:rsidR="008944E6" w:rsidRPr="00E60BA0" w14:paraId="39EF58E3" w14:textId="77777777" w:rsidTr="00FA0025">
        <w:trPr>
          <w:trHeight w:val="286"/>
        </w:trPr>
        <w:tc>
          <w:tcPr>
            <w:tcW w:w="708" w:type="dxa"/>
            <w:vAlign w:val="center"/>
          </w:tcPr>
          <w:p w14:paraId="2F0E4079" w14:textId="244D242A" w:rsidR="008944E6" w:rsidRPr="00E60BA0" w:rsidRDefault="008944E6" w:rsidP="00FA0025"/>
        </w:tc>
        <w:tc>
          <w:tcPr>
            <w:tcW w:w="706" w:type="dxa"/>
            <w:vAlign w:val="center"/>
          </w:tcPr>
          <w:p w14:paraId="50CC3D25" w14:textId="44413123" w:rsidR="008944E6" w:rsidRPr="00E60BA0" w:rsidRDefault="008944E6" w:rsidP="00FA0025"/>
        </w:tc>
        <w:tc>
          <w:tcPr>
            <w:tcW w:w="705" w:type="dxa"/>
            <w:vAlign w:val="center"/>
          </w:tcPr>
          <w:p w14:paraId="46529074" w14:textId="77777777" w:rsidR="008944E6" w:rsidRPr="00E60BA0" w:rsidRDefault="008944E6" w:rsidP="00FA0025"/>
        </w:tc>
        <w:tc>
          <w:tcPr>
            <w:tcW w:w="4697" w:type="dxa"/>
            <w:vAlign w:val="center"/>
          </w:tcPr>
          <w:p w14:paraId="687C8E13" w14:textId="734FD7DC" w:rsidR="008944E6" w:rsidRPr="00E60BA0" w:rsidRDefault="008944E6" w:rsidP="00FA0025"/>
        </w:tc>
        <w:tc>
          <w:tcPr>
            <w:tcW w:w="671" w:type="dxa"/>
            <w:vAlign w:val="center"/>
          </w:tcPr>
          <w:p w14:paraId="0D636A3D" w14:textId="77777777" w:rsidR="008944E6" w:rsidRPr="00E60BA0" w:rsidRDefault="008944E6" w:rsidP="00FA0025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10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50896" w14:textId="77777777" w:rsidR="000B277C" w:rsidRDefault="000B277C" w:rsidP="003F140B">
      <w:r>
        <w:separator/>
      </w:r>
    </w:p>
  </w:endnote>
  <w:endnote w:type="continuationSeparator" w:id="0">
    <w:p w14:paraId="24E87BB7" w14:textId="77777777" w:rsidR="000B277C" w:rsidRDefault="000B277C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C9A6C" w14:textId="77777777" w:rsidR="000B277C" w:rsidRDefault="000B277C" w:rsidP="003F140B">
      <w:r>
        <w:separator/>
      </w:r>
    </w:p>
  </w:footnote>
  <w:footnote w:type="continuationSeparator" w:id="0">
    <w:p w14:paraId="76F8EE74" w14:textId="77777777" w:rsidR="000B277C" w:rsidRDefault="000B277C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906459839">
    <w:abstractNumId w:val="11"/>
  </w:num>
  <w:num w:numId="2" w16cid:durableId="1186823910">
    <w:abstractNumId w:val="10"/>
  </w:num>
  <w:num w:numId="3" w16cid:durableId="2131898502">
    <w:abstractNumId w:val="8"/>
  </w:num>
  <w:num w:numId="4" w16cid:durableId="1413045399">
    <w:abstractNumId w:val="3"/>
  </w:num>
  <w:num w:numId="5" w16cid:durableId="812452680">
    <w:abstractNumId w:val="2"/>
  </w:num>
  <w:num w:numId="6" w16cid:durableId="1449080595">
    <w:abstractNumId w:val="1"/>
  </w:num>
  <w:num w:numId="7" w16cid:durableId="1760054978">
    <w:abstractNumId w:val="0"/>
  </w:num>
  <w:num w:numId="8" w16cid:durableId="1201241548">
    <w:abstractNumId w:val="9"/>
  </w:num>
  <w:num w:numId="9" w16cid:durableId="601180640">
    <w:abstractNumId w:val="7"/>
  </w:num>
  <w:num w:numId="10" w16cid:durableId="1297761823">
    <w:abstractNumId w:val="6"/>
  </w:num>
  <w:num w:numId="11" w16cid:durableId="1595867830">
    <w:abstractNumId w:val="5"/>
  </w:num>
  <w:num w:numId="12" w16cid:durableId="1728332361">
    <w:abstractNumId w:val="4"/>
  </w:num>
  <w:num w:numId="13" w16cid:durableId="11542988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B277C"/>
    <w:rsid w:val="000D4232"/>
    <w:rsid w:val="000D66EA"/>
    <w:rsid w:val="000F55B1"/>
    <w:rsid w:val="00105822"/>
    <w:rsid w:val="00115432"/>
    <w:rsid w:val="0016483A"/>
    <w:rsid w:val="00190A88"/>
    <w:rsid w:val="00192098"/>
    <w:rsid w:val="001B24AF"/>
    <w:rsid w:val="001F3A25"/>
    <w:rsid w:val="00276F7D"/>
    <w:rsid w:val="0029459E"/>
    <w:rsid w:val="002E4D59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5813DD"/>
    <w:rsid w:val="006020E3"/>
    <w:rsid w:val="00607ED4"/>
    <w:rsid w:val="00657B53"/>
    <w:rsid w:val="0069082D"/>
    <w:rsid w:val="006B72BC"/>
    <w:rsid w:val="006F398B"/>
    <w:rsid w:val="0071321A"/>
    <w:rsid w:val="00774C94"/>
    <w:rsid w:val="0081636F"/>
    <w:rsid w:val="008325D4"/>
    <w:rsid w:val="00877599"/>
    <w:rsid w:val="008944E6"/>
    <w:rsid w:val="008A067C"/>
    <w:rsid w:val="009702D5"/>
    <w:rsid w:val="009E0DBA"/>
    <w:rsid w:val="00A1495F"/>
    <w:rsid w:val="00A410FF"/>
    <w:rsid w:val="00A47863"/>
    <w:rsid w:val="00A5104C"/>
    <w:rsid w:val="00AA0737"/>
    <w:rsid w:val="00AB489F"/>
    <w:rsid w:val="00AF14FC"/>
    <w:rsid w:val="00B23A31"/>
    <w:rsid w:val="00BC2478"/>
    <w:rsid w:val="00C00949"/>
    <w:rsid w:val="00C96BBE"/>
    <w:rsid w:val="00CB0FFB"/>
    <w:rsid w:val="00CC06F7"/>
    <w:rsid w:val="00CF71E9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335"/>
    <w:rsid w:val="00F27D4F"/>
    <w:rsid w:val="00F35951"/>
    <w:rsid w:val="00F82E8C"/>
    <w:rsid w:val="00F840F2"/>
    <w:rsid w:val="00FA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</Template>
  <TotalTime>0</TotalTime>
  <Pages>1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2022-06-16T14:14:00Z</dcterms:modified>
</cp:coreProperties>
</file>